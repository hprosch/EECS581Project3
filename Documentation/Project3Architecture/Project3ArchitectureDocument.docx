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5FB9" w14:textId="77C0BC44" w:rsidR="00D67126" w:rsidRPr="00A45823" w:rsidRDefault="006D5366">
      <w:pPr>
        <w:pStyle w:val="Title"/>
        <w:jc w:val="right"/>
      </w:pPr>
      <w:r>
        <w:t>Project 3: Wordle</w:t>
      </w:r>
    </w:p>
    <w:p w14:paraId="5ACE1F90" w14:textId="77777777" w:rsidR="00D67126" w:rsidRPr="00A45823" w:rsidRDefault="00CE44AF">
      <w:pPr>
        <w:pStyle w:val="Title"/>
        <w:jc w:val="right"/>
      </w:pPr>
      <w:fldSimple w:instr=" TITLE  \* MERGEFORMAT ">
        <w:r>
          <w:t>Software Architecture Document</w:t>
        </w:r>
      </w:fldSimple>
    </w:p>
    <w:p w14:paraId="309DABC2" w14:textId="77777777" w:rsidR="00D67126" w:rsidRPr="00A45823" w:rsidRDefault="00D67126">
      <w:pPr>
        <w:pStyle w:val="Title"/>
        <w:jc w:val="right"/>
      </w:pPr>
    </w:p>
    <w:p w14:paraId="2BD30027" w14:textId="79E9D5DE" w:rsidR="00D67126" w:rsidRPr="00A45823" w:rsidRDefault="00D67126">
      <w:pPr>
        <w:pStyle w:val="Title"/>
        <w:jc w:val="right"/>
        <w:rPr>
          <w:sz w:val="28"/>
        </w:rPr>
      </w:pPr>
      <w:r w:rsidRPr="00A45823">
        <w:rPr>
          <w:sz w:val="28"/>
        </w:rPr>
        <w:t>Version 1.0</w:t>
      </w:r>
    </w:p>
    <w:p w14:paraId="58B9A75E" w14:textId="77777777" w:rsidR="00D67126" w:rsidRPr="00A45823" w:rsidRDefault="00D67126">
      <w:pPr>
        <w:pStyle w:val="InfoBlue"/>
      </w:pPr>
    </w:p>
    <w:p w14:paraId="65569AC3" w14:textId="77777777" w:rsidR="00D67126" w:rsidRPr="00A45823" w:rsidRDefault="00D67126">
      <w:pPr>
        <w:pStyle w:val="InfoBlue"/>
      </w:pPr>
    </w:p>
    <w:p w14:paraId="0A95F9F0" w14:textId="77777777" w:rsidR="00D67126" w:rsidRPr="00A45823" w:rsidRDefault="00D67126">
      <w:pPr>
        <w:pStyle w:val="Title"/>
        <w:rPr>
          <w:sz w:val="28"/>
        </w:rPr>
      </w:pPr>
    </w:p>
    <w:p w14:paraId="36A21C24" w14:textId="77777777" w:rsidR="00D67126" w:rsidRPr="00A45823" w:rsidRDefault="00D67126">
      <w:pPr>
        <w:sectPr w:rsidR="00D67126" w:rsidRPr="00A45823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41E7483" w14:textId="77777777" w:rsidR="00D67126" w:rsidRPr="00A45823" w:rsidRDefault="00D67126">
      <w:pPr>
        <w:pStyle w:val="Title"/>
      </w:pPr>
      <w:r w:rsidRPr="00A45823"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67126" w:rsidRPr="00A45823" w14:paraId="0DE4F8AA" w14:textId="77777777">
        <w:tc>
          <w:tcPr>
            <w:tcW w:w="2304" w:type="dxa"/>
          </w:tcPr>
          <w:p w14:paraId="1F687A7E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Date</w:t>
            </w:r>
          </w:p>
        </w:tc>
        <w:tc>
          <w:tcPr>
            <w:tcW w:w="1152" w:type="dxa"/>
          </w:tcPr>
          <w:p w14:paraId="062FF065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78260424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6579D4C8" w14:textId="77777777" w:rsidR="00D67126" w:rsidRPr="00A45823" w:rsidRDefault="00D67126">
            <w:pPr>
              <w:pStyle w:val="Tabletext"/>
              <w:jc w:val="center"/>
              <w:rPr>
                <w:b/>
              </w:rPr>
            </w:pPr>
            <w:r w:rsidRPr="00A45823">
              <w:rPr>
                <w:b/>
              </w:rPr>
              <w:t>Author</w:t>
            </w:r>
          </w:p>
        </w:tc>
      </w:tr>
      <w:tr w:rsidR="00D67126" w:rsidRPr="00A45823" w14:paraId="4734F9EB" w14:textId="77777777">
        <w:tc>
          <w:tcPr>
            <w:tcW w:w="2304" w:type="dxa"/>
          </w:tcPr>
          <w:p w14:paraId="24245CD7" w14:textId="01E66D32" w:rsidR="00D67126" w:rsidRPr="00A45823" w:rsidRDefault="00CF4676">
            <w:pPr>
              <w:pStyle w:val="Tabletext"/>
            </w:pPr>
            <w:r>
              <w:t>23/OCT/26</w:t>
            </w:r>
          </w:p>
        </w:tc>
        <w:tc>
          <w:tcPr>
            <w:tcW w:w="1152" w:type="dxa"/>
          </w:tcPr>
          <w:p w14:paraId="220A57BC" w14:textId="61F426EC" w:rsidR="00D67126" w:rsidRPr="00A45823" w:rsidRDefault="00CF4676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01D4808C" w14:textId="6D6F41C3" w:rsidR="00D67126" w:rsidRPr="00A45823" w:rsidRDefault="00CF4676">
            <w:pPr>
              <w:pStyle w:val="Tabletext"/>
            </w:pPr>
            <w:r>
              <w:t>Creating initial document</w:t>
            </w:r>
          </w:p>
        </w:tc>
        <w:tc>
          <w:tcPr>
            <w:tcW w:w="2304" w:type="dxa"/>
          </w:tcPr>
          <w:p w14:paraId="505425A5" w14:textId="3C7B9A8D" w:rsidR="00D67126" w:rsidRPr="00A45823" w:rsidRDefault="00CF4676">
            <w:pPr>
              <w:pStyle w:val="Tabletext"/>
            </w:pPr>
            <w:r>
              <w:t>Hannah</w:t>
            </w:r>
            <w:r w:rsidR="00CE5387">
              <w:t xml:space="preserve"> Prosch</w:t>
            </w:r>
          </w:p>
        </w:tc>
      </w:tr>
      <w:tr w:rsidR="00D67126" w:rsidRPr="00A45823" w14:paraId="31DAA303" w14:textId="77777777">
        <w:tc>
          <w:tcPr>
            <w:tcW w:w="2304" w:type="dxa"/>
          </w:tcPr>
          <w:p w14:paraId="56648815" w14:textId="77777777" w:rsidR="00D67126" w:rsidRPr="00A45823" w:rsidRDefault="00D67126">
            <w:pPr>
              <w:pStyle w:val="Tabletext"/>
            </w:pPr>
          </w:p>
        </w:tc>
        <w:tc>
          <w:tcPr>
            <w:tcW w:w="1152" w:type="dxa"/>
          </w:tcPr>
          <w:p w14:paraId="69C5740E" w14:textId="77777777" w:rsidR="00D67126" w:rsidRPr="00A45823" w:rsidRDefault="00D67126">
            <w:pPr>
              <w:pStyle w:val="Tabletext"/>
            </w:pPr>
          </w:p>
        </w:tc>
        <w:tc>
          <w:tcPr>
            <w:tcW w:w="3744" w:type="dxa"/>
          </w:tcPr>
          <w:p w14:paraId="5702228A" w14:textId="77777777" w:rsidR="00D67126" w:rsidRPr="00A45823" w:rsidRDefault="00D67126">
            <w:pPr>
              <w:pStyle w:val="Tabletext"/>
            </w:pPr>
          </w:p>
        </w:tc>
        <w:tc>
          <w:tcPr>
            <w:tcW w:w="2304" w:type="dxa"/>
          </w:tcPr>
          <w:p w14:paraId="07F3DFBA" w14:textId="77777777" w:rsidR="00D67126" w:rsidRPr="00A45823" w:rsidRDefault="00D67126">
            <w:pPr>
              <w:pStyle w:val="Tabletext"/>
            </w:pPr>
          </w:p>
        </w:tc>
      </w:tr>
      <w:tr w:rsidR="00D67126" w:rsidRPr="00A45823" w14:paraId="002CE4EF" w14:textId="77777777">
        <w:tc>
          <w:tcPr>
            <w:tcW w:w="2304" w:type="dxa"/>
          </w:tcPr>
          <w:p w14:paraId="2BAC65A9" w14:textId="77777777" w:rsidR="00D67126" w:rsidRPr="00A45823" w:rsidRDefault="00D67126">
            <w:pPr>
              <w:pStyle w:val="Tabletext"/>
            </w:pPr>
          </w:p>
        </w:tc>
        <w:tc>
          <w:tcPr>
            <w:tcW w:w="1152" w:type="dxa"/>
          </w:tcPr>
          <w:p w14:paraId="0FC4C762" w14:textId="77777777" w:rsidR="00D67126" w:rsidRPr="00A45823" w:rsidRDefault="00D67126">
            <w:pPr>
              <w:pStyle w:val="Tabletext"/>
            </w:pPr>
          </w:p>
        </w:tc>
        <w:tc>
          <w:tcPr>
            <w:tcW w:w="3744" w:type="dxa"/>
          </w:tcPr>
          <w:p w14:paraId="0B21BCEB" w14:textId="77777777" w:rsidR="00D67126" w:rsidRPr="00A45823" w:rsidRDefault="00D67126">
            <w:pPr>
              <w:pStyle w:val="Tabletext"/>
            </w:pPr>
          </w:p>
        </w:tc>
        <w:tc>
          <w:tcPr>
            <w:tcW w:w="2304" w:type="dxa"/>
          </w:tcPr>
          <w:p w14:paraId="28592D55" w14:textId="77777777" w:rsidR="00D67126" w:rsidRPr="00A45823" w:rsidRDefault="00D67126">
            <w:pPr>
              <w:pStyle w:val="Tabletext"/>
            </w:pPr>
          </w:p>
        </w:tc>
      </w:tr>
      <w:tr w:rsidR="00D67126" w:rsidRPr="00A45823" w14:paraId="295ACAD4" w14:textId="77777777">
        <w:tc>
          <w:tcPr>
            <w:tcW w:w="2304" w:type="dxa"/>
          </w:tcPr>
          <w:p w14:paraId="55574A23" w14:textId="77777777" w:rsidR="00D67126" w:rsidRPr="00A45823" w:rsidRDefault="00D67126">
            <w:pPr>
              <w:pStyle w:val="Tabletext"/>
            </w:pPr>
          </w:p>
        </w:tc>
        <w:tc>
          <w:tcPr>
            <w:tcW w:w="1152" w:type="dxa"/>
          </w:tcPr>
          <w:p w14:paraId="10C40C17" w14:textId="77777777" w:rsidR="00D67126" w:rsidRPr="00A45823" w:rsidRDefault="00D67126">
            <w:pPr>
              <w:pStyle w:val="Tabletext"/>
            </w:pPr>
          </w:p>
        </w:tc>
        <w:tc>
          <w:tcPr>
            <w:tcW w:w="3744" w:type="dxa"/>
          </w:tcPr>
          <w:p w14:paraId="4C109B62" w14:textId="77777777" w:rsidR="00D67126" w:rsidRPr="00A45823" w:rsidRDefault="00D67126">
            <w:pPr>
              <w:pStyle w:val="Tabletext"/>
            </w:pPr>
          </w:p>
        </w:tc>
        <w:tc>
          <w:tcPr>
            <w:tcW w:w="2304" w:type="dxa"/>
          </w:tcPr>
          <w:p w14:paraId="3425CDF4" w14:textId="77777777" w:rsidR="00D67126" w:rsidRPr="00A45823" w:rsidRDefault="00D67126">
            <w:pPr>
              <w:pStyle w:val="Tabletext"/>
            </w:pPr>
          </w:p>
        </w:tc>
      </w:tr>
    </w:tbl>
    <w:p w14:paraId="1B2401E8" w14:textId="77777777" w:rsidR="00D67126" w:rsidRPr="00A45823" w:rsidRDefault="00D67126"/>
    <w:p w14:paraId="4F69E16B" w14:textId="77777777" w:rsidR="00D67126" w:rsidRPr="00A45823" w:rsidRDefault="00D67126">
      <w:pPr>
        <w:pStyle w:val="Title"/>
      </w:pPr>
      <w:r w:rsidRPr="00A45823">
        <w:br w:type="page"/>
      </w:r>
      <w:r w:rsidRPr="00A45823">
        <w:lastRenderedPageBreak/>
        <w:t>Table of Contents</w:t>
      </w:r>
    </w:p>
    <w:p w14:paraId="4B83494B" w14:textId="7B7F5C8D" w:rsidR="00D67126" w:rsidRPr="00D40AE6" w:rsidRDefault="00D67126" w:rsidP="00D40AE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fldChar w:fldCharType="begin"/>
      </w:r>
      <w:r w:rsidRPr="00A45823">
        <w:instrText xml:space="preserve"> TOC \o "1-3" </w:instrText>
      </w:r>
      <w:r w:rsidRPr="00A45823">
        <w:fldChar w:fldCharType="separate"/>
      </w:r>
      <w:r w:rsidRPr="00A45823">
        <w:t>1.</w:t>
      </w:r>
      <w:r w:rsidRPr="00A45823">
        <w:rPr>
          <w:sz w:val="24"/>
          <w:szCs w:val="24"/>
        </w:rPr>
        <w:tab/>
      </w:r>
      <w:r w:rsidR="00F143CF">
        <w:t>Team Members</w:t>
      </w:r>
      <w:r w:rsidRPr="00A45823">
        <w:tab/>
      </w:r>
      <w:r w:rsidRPr="00A45823">
        <w:fldChar w:fldCharType="begin"/>
      </w:r>
      <w:r w:rsidRPr="00A45823">
        <w:instrText xml:space="preserve"> PAGEREF _Toc6187927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35E2F644" w14:textId="0FEF9483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2.</w:t>
      </w:r>
      <w:r w:rsidRPr="00A45823">
        <w:rPr>
          <w:sz w:val="24"/>
          <w:szCs w:val="24"/>
        </w:rPr>
        <w:tab/>
      </w:r>
      <w:r w:rsidR="00F143CF">
        <w:t>Project Synopsis</w:t>
      </w:r>
      <w:r w:rsidRPr="00A45823">
        <w:tab/>
      </w:r>
      <w:r w:rsidRPr="00A45823">
        <w:fldChar w:fldCharType="begin"/>
      </w:r>
      <w:r w:rsidRPr="00A45823">
        <w:instrText xml:space="preserve"> PAGEREF _Toc6187933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5F0E63BF" w14:textId="2CBE0616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  <w:r w:rsidRPr="00A45823">
        <w:t>4.</w:t>
      </w:r>
      <w:r w:rsidRPr="00A45823">
        <w:rPr>
          <w:sz w:val="24"/>
          <w:szCs w:val="24"/>
        </w:rPr>
        <w:tab/>
      </w:r>
      <w:r w:rsidR="00D40AE6">
        <w:t>Architecture Description</w:t>
      </w:r>
      <w:r w:rsidRPr="00A45823">
        <w:tab/>
      </w:r>
      <w:r w:rsidRPr="00A45823">
        <w:fldChar w:fldCharType="begin"/>
      </w:r>
      <w:r w:rsidRPr="00A45823">
        <w:instrText xml:space="preserve"> PAGEREF _Toc6187935 \h </w:instrText>
      </w:r>
      <w:r w:rsidRPr="00A45823">
        <w:fldChar w:fldCharType="separate"/>
      </w:r>
      <w:r w:rsidR="00A45823">
        <w:rPr>
          <w:noProof/>
        </w:rPr>
        <w:t>4</w:t>
      </w:r>
      <w:r w:rsidRPr="00A45823">
        <w:fldChar w:fldCharType="end"/>
      </w:r>
    </w:p>
    <w:p w14:paraId="5CF66ABA" w14:textId="3D45521C" w:rsidR="00D67126" w:rsidRPr="00A45823" w:rsidRDefault="00D67126">
      <w:pPr>
        <w:pStyle w:val="TOC1"/>
        <w:tabs>
          <w:tab w:val="left" w:pos="432"/>
        </w:tabs>
        <w:rPr>
          <w:sz w:val="24"/>
          <w:szCs w:val="24"/>
        </w:rPr>
      </w:pPr>
    </w:p>
    <w:p w14:paraId="746958C7" w14:textId="77777777" w:rsidR="00D67126" w:rsidRPr="00A45823" w:rsidRDefault="00D67126">
      <w:pPr>
        <w:pStyle w:val="Title"/>
      </w:pPr>
      <w:r w:rsidRPr="00A45823">
        <w:fldChar w:fldCharType="end"/>
      </w:r>
      <w:r w:rsidRPr="00A45823">
        <w:br w:type="page"/>
      </w:r>
      <w:fldSimple w:instr=" TITLE  \* MERGEFORMAT ">
        <w:r w:rsidR="00CE44AF">
          <w:t>Software Architecture Document</w:t>
        </w:r>
      </w:fldSimple>
      <w:r w:rsidRPr="00A45823">
        <w:t xml:space="preserve"> </w:t>
      </w:r>
    </w:p>
    <w:p w14:paraId="0FE5ADFB" w14:textId="10A4F948" w:rsidR="004759F6" w:rsidRDefault="00F143CF" w:rsidP="004759F6">
      <w:pPr>
        <w:pStyle w:val="Heading1"/>
      </w:pPr>
      <w:r>
        <w:t>Team Members</w:t>
      </w:r>
    </w:p>
    <w:p w14:paraId="69DBCA02" w14:textId="77777777" w:rsidR="0005624A" w:rsidRPr="0005624A" w:rsidRDefault="0005624A" w:rsidP="0005624A"/>
    <w:p w14:paraId="7F03532B" w14:textId="60A25F47" w:rsidR="00E76F95" w:rsidRDefault="007664BD" w:rsidP="00E76F95">
      <w:pPr>
        <w:ind w:left="720"/>
      </w:pPr>
      <w:r>
        <w:t xml:space="preserve">Group 25 is comprised of the following team </w:t>
      </w:r>
      <w:r w:rsidR="00DE2947">
        <w:t xml:space="preserve">eight </w:t>
      </w:r>
      <w:r>
        <w:t>members:</w:t>
      </w:r>
    </w:p>
    <w:p w14:paraId="371A45F9" w14:textId="77777777" w:rsidR="00E76F95" w:rsidRDefault="00E76F95" w:rsidP="00E76F95"/>
    <w:p w14:paraId="16D621FA" w14:textId="157EA8B1" w:rsidR="004759F6" w:rsidRDefault="00E76F95" w:rsidP="00E76F95">
      <w:pPr>
        <w:numPr>
          <w:ilvl w:val="0"/>
          <w:numId w:val="24"/>
        </w:numPr>
      </w:pPr>
      <w:r w:rsidRPr="00E76F95">
        <w:t>Christopher Brush</w:t>
      </w:r>
    </w:p>
    <w:p w14:paraId="1A5CFB85" w14:textId="29774D22" w:rsidR="00E76F95" w:rsidRDefault="00E76F95" w:rsidP="00E76F95">
      <w:pPr>
        <w:numPr>
          <w:ilvl w:val="0"/>
          <w:numId w:val="24"/>
        </w:numPr>
      </w:pPr>
      <w:r>
        <w:t>Forest Denton</w:t>
      </w:r>
    </w:p>
    <w:p w14:paraId="2D6606DE" w14:textId="10E3A018" w:rsidR="00E76F95" w:rsidRDefault="00DE2947" w:rsidP="00E76F95">
      <w:pPr>
        <w:numPr>
          <w:ilvl w:val="0"/>
          <w:numId w:val="24"/>
        </w:numPr>
      </w:pPr>
      <w:r>
        <w:t>Johney Makeen</w:t>
      </w:r>
    </w:p>
    <w:p w14:paraId="0C6DFCD6" w14:textId="4875A277" w:rsidR="00DE2947" w:rsidRDefault="00DE2947" w:rsidP="00E76F95">
      <w:pPr>
        <w:numPr>
          <w:ilvl w:val="0"/>
          <w:numId w:val="24"/>
        </w:numPr>
      </w:pPr>
      <w:r>
        <w:t>Wyatt Payne</w:t>
      </w:r>
    </w:p>
    <w:p w14:paraId="1C33FF96" w14:textId="66B00299" w:rsidR="00DE2947" w:rsidRDefault="00DE2947" w:rsidP="00E76F95">
      <w:pPr>
        <w:numPr>
          <w:ilvl w:val="0"/>
          <w:numId w:val="24"/>
        </w:numPr>
      </w:pPr>
      <w:r>
        <w:t>Ruben Pino-Martinez</w:t>
      </w:r>
    </w:p>
    <w:p w14:paraId="5C289AA8" w14:textId="23085A55" w:rsidR="00DE2947" w:rsidRDefault="00A51A00" w:rsidP="00E76F95">
      <w:pPr>
        <w:numPr>
          <w:ilvl w:val="0"/>
          <w:numId w:val="24"/>
        </w:numPr>
      </w:pPr>
      <w:r>
        <w:t>Hannah Prosch</w:t>
      </w:r>
    </w:p>
    <w:p w14:paraId="0C9407C0" w14:textId="3D4C3524" w:rsidR="00A51A00" w:rsidRDefault="00A51A00" w:rsidP="00E76F95">
      <w:pPr>
        <w:numPr>
          <w:ilvl w:val="0"/>
          <w:numId w:val="24"/>
        </w:numPr>
      </w:pPr>
      <w:r>
        <w:t xml:space="preserve">Ian (Eden) </w:t>
      </w:r>
      <w:proofErr w:type="spellStart"/>
      <w:r>
        <w:t>Rubelmann</w:t>
      </w:r>
      <w:proofErr w:type="spellEnd"/>
    </w:p>
    <w:p w14:paraId="117494A8" w14:textId="25FC5EF6" w:rsidR="00A51A00" w:rsidRDefault="00A51A00" w:rsidP="00E76F95">
      <w:pPr>
        <w:numPr>
          <w:ilvl w:val="0"/>
          <w:numId w:val="24"/>
        </w:numPr>
      </w:pPr>
      <w:r>
        <w:t>Daniel Van Dalsem</w:t>
      </w:r>
    </w:p>
    <w:p w14:paraId="218FA64F" w14:textId="77777777" w:rsidR="00A51A00" w:rsidRDefault="00A51A00" w:rsidP="00A51A00">
      <w:pPr>
        <w:ind w:left="1080"/>
      </w:pPr>
    </w:p>
    <w:p w14:paraId="53EE1D0F" w14:textId="6F2467F4" w:rsidR="004759F6" w:rsidRDefault="004759F6" w:rsidP="004759F6">
      <w:pPr>
        <w:pStyle w:val="Heading1"/>
      </w:pPr>
      <w:r>
        <w:t>Project Synopsis</w:t>
      </w:r>
    </w:p>
    <w:p w14:paraId="7EEB4EA6" w14:textId="77777777" w:rsidR="0005624A" w:rsidRPr="0005624A" w:rsidRDefault="0005624A" w:rsidP="0005624A"/>
    <w:p w14:paraId="13876CDD" w14:textId="719E6313" w:rsidR="00D40AE6" w:rsidRDefault="00452C7F" w:rsidP="00452C7F">
      <w:pPr>
        <w:ind w:left="720"/>
      </w:pPr>
      <w:r>
        <w:t>We are building a Wordle puzzle game</w:t>
      </w:r>
      <w:r w:rsidR="0005624A">
        <w:t xml:space="preserve"> that captures the existing functionality of the traditional </w:t>
      </w:r>
      <w:r w:rsidR="00446D63">
        <w:t>game and</w:t>
      </w:r>
      <w:r w:rsidR="0005624A">
        <w:t xml:space="preserve"> adding </w:t>
      </w:r>
      <w:r w:rsidR="00B07CF8">
        <w:t xml:space="preserve">some </w:t>
      </w:r>
      <w:r w:rsidR="0005624A">
        <w:t xml:space="preserve">additional features that </w:t>
      </w:r>
      <w:r w:rsidR="009C1117">
        <w:t>we</w:t>
      </w:r>
      <w:r w:rsidR="009D37A9">
        <w:t xml:space="preserve"> invented</w:t>
      </w:r>
      <w:r w:rsidR="009C1117">
        <w:t>.</w:t>
      </w:r>
    </w:p>
    <w:p w14:paraId="68904C71" w14:textId="77777777" w:rsidR="0005624A" w:rsidRDefault="0005624A" w:rsidP="00452C7F">
      <w:pPr>
        <w:ind w:left="720"/>
      </w:pPr>
    </w:p>
    <w:p w14:paraId="02901855" w14:textId="4AA83C12" w:rsidR="00D40AE6" w:rsidRDefault="00D40AE6" w:rsidP="00D40AE6">
      <w:pPr>
        <w:pStyle w:val="Heading1"/>
      </w:pPr>
      <w:r>
        <w:t>Architecture Description</w:t>
      </w:r>
    </w:p>
    <w:p w14:paraId="25488FB4" w14:textId="77777777" w:rsidR="0005624A" w:rsidRPr="0005624A" w:rsidRDefault="0005624A" w:rsidP="0005624A"/>
    <w:p w14:paraId="2CE777E0" w14:textId="5EAC4C91" w:rsidR="00D40AE6" w:rsidRDefault="007C5116" w:rsidP="009D37A9">
      <w:pPr>
        <w:ind w:left="720"/>
      </w:pPr>
      <w:r>
        <w:t xml:space="preserve">The dataflow of our </w:t>
      </w:r>
      <w:r w:rsidR="00807F97">
        <w:t xml:space="preserve">Project 3: Wordle </w:t>
      </w:r>
      <w:r>
        <w:t xml:space="preserve">architecture will begin with a player interacting with a web browser.  </w:t>
      </w:r>
      <w:r w:rsidR="00707495">
        <w:t xml:space="preserve">For this project, </w:t>
      </w:r>
      <w:r w:rsidR="00B26BC1">
        <w:t>our team</w:t>
      </w:r>
      <w:r w:rsidR="00707495">
        <w:t xml:space="preserve"> </w:t>
      </w:r>
      <w:r w:rsidR="00B26BC1">
        <w:t>decided to select the</w:t>
      </w:r>
      <w:r w:rsidR="00707495">
        <w:t xml:space="preserve"> Flask Framework</w:t>
      </w:r>
      <w:r w:rsidR="00B26BC1">
        <w:t>,</w:t>
      </w:r>
      <w:r w:rsidR="005C2115">
        <w:t xml:space="preserve"> </w:t>
      </w:r>
      <w:r w:rsidR="007B6866">
        <w:t>that in turn accesses a dictionary containing valid words that can be used within the Wordle game.</w:t>
      </w:r>
      <w:r w:rsidR="00DE0B64">
        <w:t xml:space="preserve">  A simple diagram of this dataflow follows.</w:t>
      </w:r>
    </w:p>
    <w:p w14:paraId="537F072E" w14:textId="77777777" w:rsidR="00B07CF8" w:rsidRDefault="00B07CF8" w:rsidP="009D37A9">
      <w:pPr>
        <w:ind w:left="720"/>
      </w:pPr>
    </w:p>
    <w:p w14:paraId="1A7E96C8" w14:textId="631BA5F7" w:rsidR="00EC4A70" w:rsidRDefault="00EC4A70" w:rsidP="00EC4A70">
      <w:pPr>
        <w:ind w:left="720"/>
        <w:jc w:val="center"/>
      </w:pPr>
      <w:r w:rsidRPr="00EC4A70">
        <w:fldChar w:fldCharType="begin"/>
      </w:r>
      <w:r w:rsidRPr="00EC4A70">
        <w:instrText xml:space="preserve"> INCLUDEPICTURE "C:\\Users\\petma\\OneDrive\\Desktop\\Fall2026\\EECS581\\Project3\\Artifacts\\Project3Architecture\\EECS581HighLevelFlow.png" \* MERGEFORMATINET </w:instrText>
      </w:r>
      <w:r w:rsidRPr="00EC4A70">
        <w:fldChar w:fldCharType="separate"/>
      </w:r>
      <w:r w:rsidR="008A3C44">
        <w:fldChar w:fldCharType="begin"/>
      </w:r>
      <w:r w:rsidR="008A3C44">
        <w:instrText xml:space="preserve"> INCLUDEPICTURE  "file:///C:\\Users\\petma\\OneDrive\\Desktop\\Fall2026\\EECS581\\Project3\\Artifacts\\Project3Architecture\\EECS581HighLevelFlow.png" \* MERGEFORMATINET </w:instrText>
      </w:r>
      <w:r w:rsidR="008A3C44">
        <w:fldChar w:fldCharType="separate"/>
      </w:r>
      <w:r w:rsidR="00000000">
        <w:fldChar w:fldCharType="begin"/>
      </w:r>
      <w:r w:rsidR="00000000">
        <w:instrText xml:space="preserve"> INCLUDEPICTURE  "C:\\Users\\petma\\OneDrive\\Desktop\\Fall2026\\EECS581\\Project3\\Artifacts\\Project3Architecture\\EECS581HighLevelFlow.png" \* MERGEFORMATINET </w:instrText>
      </w:r>
      <w:r w:rsidR="00000000">
        <w:fldChar w:fldCharType="separate"/>
      </w:r>
      <w:r w:rsidR="00000000">
        <w:pict w14:anchorId="027696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162.85pt;height:261.05pt">
            <v:imagedata r:id="rId9" r:href="rId10"/>
          </v:shape>
        </w:pict>
      </w:r>
      <w:r w:rsidR="00000000">
        <w:fldChar w:fldCharType="end"/>
      </w:r>
      <w:r w:rsidR="008A3C44">
        <w:fldChar w:fldCharType="end"/>
      </w:r>
      <w:r w:rsidRPr="00EC4A70">
        <w:fldChar w:fldCharType="end"/>
      </w:r>
    </w:p>
    <w:p w14:paraId="7776B54A" w14:textId="18383A7A" w:rsidR="00EC4A70" w:rsidRDefault="00EC4A70" w:rsidP="00EC4A70">
      <w:pPr>
        <w:ind w:left="720"/>
        <w:jc w:val="center"/>
        <w:rPr>
          <w:i/>
          <w:iCs/>
        </w:rPr>
      </w:pPr>
      <w:r>
        <w:rPr>
          <w:i/>
          <w:iCs/>
        </w:rPr>
        <w:t>Fig. 1: High Level Data Flow Diagram</w:t>
      </w:r>
    </w:p>
    <w:p w14:paraId="5A9F189D" w14:textId="6A4CCC52" w:rsidR="00EC4A70" w:rsidRDefault="00DE0B64" w:rsidP="00613173">
      <w:pPr>
        <w:ind w:left="720"/>
      </w:pPr>
      <w:r>
        <w:lastRenderedPageBreak/>
        <w:t>Our dataflow is as follows: o</w:t>
      </w:r>
      <w:r w:rsidR="00247CD3">
        <w:t>nce a</w:t>
      </w:r>
      <w:r w:rsidR="00111184">
        <w:t xml:space="preserve"> player </w:t>
      </w:r>
      <w:r w:rsidR="00247CD3">
        <w:t>has</w:t>
      </w:r>
      <w:r w:rsidR="00EC4A70">
        <w:t xml:space="preserve"> start</w:t>
      </w:r>
      <w:r w:rsidR="00247CD3">
        <w:t>ed</w:t>
      </w:r>
      <w:r w:rsidR="00EC4A70">
        <w:t xml:space="preserve"> a </w:t>
      </w:r>
      <w:r w:rsidR="006A416F">
        <w:t>game</w:t>
      </w:r>
      <w:r w:rsidR="00247CD3">
        <w:t xml:space="preserve"> of Wordle, they will</w:t>
      </w:r>
      <w:r w:rsidR="00E061BE">
        <w:t xml:space="preserve"> enter their first guess for the word</w:t>
      </w:r>
      <w:r w:rsidR="006B36D4">
        <w:t xml:space="preserve"> using the keyboard</w:t>
      </w:r>
      <w:r w:rsidR="00E061BE">
        <w:t>.  Using HTTP requests,</w:t>
      </w:r>
      <w:r w:rsidR="00CB3AA0">
        <w:t xml:space="preserve"> the web browser can communicate th</w:t>
      </w:r>
      <w:r w:rsidR="006B36D4">
        <w:t xml:space="preserve">e player’s guess </w:t>
      </w:r>
      <w:r w:rsidR="00CB3AA0">
        <w:t>to the Flask Application</w:t>
      </w:r>
      <w:r w:rsidR="00B94AC7">
        <w:t xml:space="preserve">.  </w:t>
      </w:r>
      <w:r w:rsidR="00CB3AA0">
        <w:t>The Flask Application in turn references the Dictionary File</w:t>
      </w:r>
      <w:r w:rsidR="00AA5A75">
        <w:t xml:space="preserve"> to determine whether the user made a valid guess, then communicates this with feedback to the player </w:t>
      </w:r>
      <w:r w:rsidR="007B6866">
        <w:t>through changes made to</w:t>
      </w:r>
      <w:r w:rsidR="00AA5A75">
        <w:t xml:space="preserve"> the web browser</w:t>
      </w:r>
      <w:r w:rsidR="00B94AC7">
        <w:t xml:space="preserve"> with HTTP requests</w:t>
      </w:r>
      <w:r w:rsidR="00AA5A75">
        <w:t xml:space="preserve">.  </w:t>
      </w:r>
    </w:p>
    <w:p w14:paraId="05BDBBD9" w14:textId="77777777" w:rsidR="00E0607E" w:rsidRDefault="00E0607E" w:rsidP="00E0607E">
      <w:pPr>
        <w:ind w:left="720"/>
      </w:pPr>
    </w:p>
    <w:p w14:paraId="171DAE92" w14:textId="082EE26E" w:rsidR="00E0607E" w:rsidRPr="00635959" w:rsidRDefault="00E0607E" w:rsidP="00E0607E">
      <w:pPr>
        <w:ind w:left="720"/>
      </w:pPr>
      <w:r>
        <w:t xml:space="preserve">As demonstrated </w:t>
      </w:r>
      <w:r w:rsidR="00557690">
        <w:t xml:space="preserve">through the dataflow exploration </w:t>
      </w:r>
      <w:r>
        <w:t xml:space="preserve">above, the user will play the game through the web browser.  </w:t>
      </w:r>
      <w:r w:rsidR="00557690">
        <w:t>Considering</w:t>
      </w:r>
      <w:r w:rsidR="0035020A">
        <w:t xml:space="preserve"> the individual components further, </w:t>
      </w:r>
      <w:r>
        <w:t xml:space="preserve">HTML </w:t>
      </w:r>
      <w:r w:rsidR="0035020A">
        <w:t xml:space="preserve">specifically </w:t>
      </w:r>
      <w:r>
        <w:t xml:space="preserve">will provide the structure of the web page, CSS will be used to style it, and JavaScript will be used </w:t>
      </w:r>
      <w:r w:rsidR="00F04A7C">
        <w:t xml:space="preserve">alongside HTML GET and POST requests </w:t>
      </w:r>
      <w:r>
        <w:t>to communicate with our backend components to interact with the game logic</w:t>
      </w:r>
      <w:r>
        <w:t xml:space="preserve"> written in Python</w:t>
      </w:r>
      <w:r>
        <w:t>.</w:t>
      </w:r>
      <w:r>
        <w:t xml:space="preserve">  The following diagram takes a closer look into how these various components will work together to bring the Wordle game to life.</w:t>
      </w:r>
      <w:r>
        <w:t xml:space="preserve">  </w:t>
      </w:r>
    </w:p>
    <w:p w14:paraId="11EC27D4" w14:textId="77777777" w:rsidR="00EC4A70" w:rsidRDefault="00EC4A70" w:rsidP="002765A3"/>
    <w:p w14:paraId="5E12C018" w14:textId="7C32869D" w:rsidR="00E0607E" w:rsidRPr="00E0607E" w:rsidRDefault="00E0607E" w:rsidP="00E0607E">
      <w:pPr>
        <w:ind w:left="720"/>
      </w:pPr>
      <w:r w:rsidRPr="00E0607E">
        <w:fldChar w:fldCharType="begin"/>
      </w:r>
      <w:r w:rsidRPr="00E0607E">
        <w:instrText xml:space="preserve"> INCLUDEPICTURE "C:\\Users\\petma\\OneDrive\\Desktop\\Fall2026\\EECS581\\Project3\\Artifacts\\Project3Architecture\\EECS581Components.png" \* MERGEFORMATINET </w:instrText>
      </w:r>
      <w:r w:rsidRPr="00E0607E">
        <w:fldChar w:fldCharType="separate"/>
      </w:r>
      <w:r w:rsidR="008A3C44">
        <w:fldChar w:fldCharType="begin"/>
      </w:r>
      <w:r w:rsidR="008A3C44">
        <w:instrText xml:space="preserve"> INCLUDEPICTURE  "file:///C:\\Users\\petma\\OneDrive\\Desktop\\Fall2026\\EECS581\\Project3\\Artifacts\\Project3Architecture\\EECS581Components.png" \* MERGEFORMATINET </w:instrText>
      </w:r>
      <w:r w:rsidR="008A3C44">
        <w:fldChar w:fldCharType="separate"/>
      </w:r>
      <w:r w:rsidR="00000000">
        <w:fldChar w:fldCharType="begin"/>
      </w:r>
      <w:r w:rsidR="00000000">
        <w:instrText xml:space="preserve"> INCLUDEPICTURE  "C:\\Users\\petma\\OneDrive\\Desktop\\Fall2026\\EECS581\\Project3\\Artifacts\\Project3Architecture\\EECS581Components.png" \* MERGEFORMATINET </w:instrText>
      </w:r>
      <w:r w:rsidR="00000000">
        <w:fldChar w:fldCharType="separate"/>
      </w:r>
      <w:r w:rsidR="00000000">
        <w:pict w14:anchorId="1D8DA57F">
          <v:shape id="_x0000_i1077" type="#_x0000_t75" style="width:472.8pt;height:340.75pt">
            <v:imagedata r:id="rId11" r:href="rId12"/>
          </v:shape>
        </w:pict>
      </w:r>
      <w:r w:rsidR="00000000">
        <w:fldChar w:fldCharType="end"/>
      </w:r>
      <w:r w:rsidR="008A3C44">
        <w:fldChar w:fldCharType="end"/>
      </w:r>
      <w:r w:rsidRPr="00E0607E">
        <w:fldChar w:fldCharType="end"/>
      </w:r>
    </w:p>
    <w:p w14:paraId="7F8FA9B9" w14:textId="77CAF294" w:rsidR="00EB62BE" w:rsidRDefault="00EB62BE" w:rsidP="00E0607E">
      <w:pPr>
        <w:jc w:val="center"/>
        <w:rPr>
          <w:i/>
          <w:iCs/>
        </w:rPr>
      </w:pPr>
      <w:r>
        <w:rPr>
          <w:i/>
          <w:iCs/>
        </w:rPr>
        <w:t xml:space="preserve">Fig. </w:t>
      </w:r>
      <w:r w:rsidR="00E0607E">
        <w:rPr>
          <w:i/>
          <w:iCs/>
        </w:rPr>
        <w:t>2</w:t>
      </w:r>
      <w:r>
        <w:rPr>
          <w:i/>
          <w:iCs/>
        </w:rPr>
        <w:t xml:space="preserve">: </w:t>
      </w:r>
      <w:r w:rsidR="00E0607E">
        <w:rPr>
          <w:i/>
          <w:iCs/>
        </w:rPr>
        <w:t>Component Diagram of our</w:t>
      </w:r>
      <w:r>
        <w:rPr>
          <w:i/>
          <w:iCs/>
        </w:rPr>
        <w:t xml:space="preserve"> </w:t>
      </w:r>
      <w:r w:rsidR="00635959">
        <w:rPr>
          <w:i/>
          <w:iCs/>
        </w:rPr>
        <w:t>Flask application.</w:t>
      </w:r>
    </w:p>
    <w:p w14:paraId="54AB71EF" w14:textId="77777777" w:rsidR="004911A1" w:rsidRPr="004911A1" w:rsidRDefault="004911A1" w:rsidP="004911A1"/>
    <w:p w14:paraId="201F5D0D" w14:textId="6E094D54" w:rsidR="00E0607E" w:rsidRDefault="00290A61" w:rsidP="00635959">
      <w:pPr>
        <w:ind w:left="720"/>
      </w:pPr>
      <w:r>
        <w:t>Getting into further detail on the components, Routes allow us to map the URL to the functions in Python that need to be run</w:t>
      </w:r>
      <w:r w:rsidR="007E5A4C">
        <w:t xml:space="preserve"> </w:t>
      </w:r>
      <w:proofErr w:type="gramStart"/>
      <w:r w:rsidR="000B3CCF">
        <w:t xml:space="preserve">in order </w:t>
      </w:r>
      <w:r w:rsidR="007E5A4C">
        <w:t>to</w:t>
      </w:r>
      <w:proofErr w:type="gramEnd"/>
      <w:r w:rsidR="007E5A4C">
        <w:t xml:space="preserve"> provide </w:t>
      </w:r>
      <w:r w:rsidR="000B3CCF">
        <w:t>vital</w:t>
      </w:r>
      <w:r w:rsidR="007E5A4C">
        <w:t xml:space="preserve"> game logic</w:t>
      </w:r>
      <w:r>
        <w:t xml:space="preserve">.  These routes also render our dynamic HTML pages, so that the </w:t>
      </w:r>
      <w:r w:rsidR="00A64884">
        <w:t>appropriate changes can be displayed in the web browser to the player</w:t>
      </w:r>
      <w:r w:rsidR="00557690">
        <w:t>, based on their guesses and the current gameplay</w:t>
      </w:r>
      <w:r w:rsidR="002847E4">
        <w:t xml:space="preserve"> status</w:t>
      </w:r>
      <w:r w:rsidR="00A64884">
        <w:t>.</w:t>
      </w:r>
      <w:r w:rsidR="009D2A1F">
        <w:t xml:space="preserve">  </w:t>
      </w:r>
      <w:r w:rsidR="009D2A1F">
        <w:t xml:space="preserve">We believe that </w:t>
      </w:r>
      <w:r w:rsidR="009D2A1F">
        <w:t xml:space="preserve">using </w:t>
      </w:r>
      <w:r w:rsidR="009D2A1F">
        <w:t xml:space="preserve">Python </w:t>
      </w:r>
      <w:r w:rsidR="009D2A1F">
        <w:t xml:space="preserve">as the backend game logic </w:t>
      </w:r>
      <w:r w:rsidR="009D2A1F">
        <w:t>will allow us to have greater flexibility when working with the string comparisons needed for the Wordle game, as it is a versatile and powerful programming language.</w:t>
      </w:r>
    </w:p>
    <w:p w14:paraId="6F755AA7" w14:textId="77777777" w:rsidR="00EB62BE" w:rsidRDefault="00EB62BE" w:rsidP="009D37A9">
      <w:pPr>
        <w:ind w:left="720"/>
      </w:pPr>
    </w:p>
    <w:p w14:paraId="2EBB0376" w14:textId="300450D0" w:rsidR="0091697B" w:rsidRDefault="0091697B" w:rsidP="009D37A9">
      <w:pPr>
        <w:ind w:left="720"/>
      </w:pPr>
      <w:r>
        <w:t>F</w:t>
      </w:r>
      <w:r w:rsidR="002847E4">
        <w:t>rom</w:t>
      </w:r>
      <w:r>
        <w:t xml:space="preserve"> a use case view</w:t>
      </w:r>
      <w:r w:rsidR="002847E4">
        <w:t xml:space="preserve">, the player </w:t>
      </w:r>
      <w:r w:rsidR="00A55DF4">
        <w:t>has</w:t>
      </w:r>
      <w:r w:rsidR="00D06877">
        <w:t xml:space="preserve"> three main actions</w:t>
      </w:r>
      <w:r w:rsidR="00A55DF4">
        <w:t xml:space="preserve"> that they can take</w:t>
      </w:r>
      <w:r w:rsidR="00D06877">
        <w:t>: to start a game, guess a word, and view the current</w:t>
      </w:r>
      <w:r w:rsidR="00BE1897">
        <w:t>ly displayed</w:t>
      </w:r>
      <w:r w:rsidR="00D06877">
        <w:t xml:space="preserve"> game status.  </w:t>
      </w:r>
      <w:r w:rsidR="00924409">
        <w:t>The relationships require</w:t>
      </w:r>
      <w:r w:rsidR="00F14FDD">
        <w:t xml:space="preserve">d in the backend are shown in the </w:t>
      </w:r>
      <w:proofErr w:type="gramStart"/>
      <w:r w:rsidR="00F14FDD">
        <w:lastRenderedPageBreak/>
        <w:t>below diagram</w:t>
      </w:r>
      <w:proofErr w:type="gramEnd"/>
      <w:r w:rsidR="00BE1897">
        <w:t>, along with the relationships between them</w:t>
      </w:r>
      <w:r w:rsidR="00F14FDD">
        <w:t>.</w:t>
      </w:r>
    </w:p>
    <w:p w14:paraId="37603582" w14:textId="58CE3587" w:rsidR="0091697B" w:rsidRDefault="0091697B" w:rsidP="0091697B">
      <w:pPr>
        <w:ind w:left="720"/>
        <w:jc w:val="center"/>
      </w:pPr>
      <w:r w:rsidRPr="0091697B">
        <w:fldChar w:fldCharType="begin"/>
      </w:r>
      <w:r w:rsidRPr="0091697B">
        <w:instrText xml:space="preserve"> INCLUDEPICTURE "C:\\Users\\petma\\OneDrive\\Desktop\\Fall2026\\EECS581\\Project3\\Artifacts\\Project3Architecture\\EECS581UseCase.png" \* MERGEFORMATINET </w:instrText>
      </w:r>
      <w:r w:rsidRPr="0091697B">
        <w:fldChar w:fldCharType="separate"/>
      </w:r>
      <w:r w:rsidR="008A3C44">
        <w:fldChar w:fldCharType="begin"/>
      </w:r>
      <w:r w:rsidR="008A3C44">
        <w:instrText xml:space="preserve"> INCLUDEPICTURE  "file:///C:\\Users\\petma\\OneDrive\\Desktop\\Fall2026\\EECS581\\Project3\\Artifacts\\Project3Architecture\\EECS581UseCase.png" \* MERGEFORMATINET </w:instrText>
      </w:r>
      <w:r w:rsidR="008A3C44">
        <w:fldChar w:fldCharType="separate"/>
      </w:r>
      <w:r w:rsidR="00000000">
        <w:fldChar w:fldCharType="begin"/>
      </w:r>
      <w:r w:rsidR="00000000">
        <w:instrText xml:space="preserve"> INCLUDEPICTURE  "C:\\Users\\petma\\OneDrive\\Desktop\\Fall2026\\EECS581\\Project3\\Artifacts\\Project3Architecture\\EECS581UseCase.png" \* MERGEFORMATINET </w:instrText>
      </w:r>
      <w:r w:rsidR="00000000">
        <w:fldChar w:fldCharType="separate"/>
      </w:r>
      <w:r w:rsidR="00000000">
        <w:pict w14:anchorId="26481BD3">
          <v:shape id="_x0000_i1078" type="#_x0000_t75" style="width:421.6pt;height:324.2pt">
            <v:imagedata r:id="rId13" r:href="rId14"/>
          </v:shape>
        </w:pict>
      </w:r>
      <w:r w:rsidR="00000000">
        <w:fldChar w:fldCharType="end"/>
      </w:r>
      <w:r w:rsidR="008A3C44">
        <w:fldChar w:fldCharType="end"/>
      </w:r>
      <w:r w:rsidRPr="0091697B">
        <w:fldChar w:fldCharType="end"/>
      </w:r>
    </w:p>
    <w:p w14:paraId="625E8352" w14:textId="3A4D5197" w:rsidR="0091697B" w:rsidRDefault="0091697B" w:rsidP="0091697B">
      <w:pPr>
        <w:ind w:left="720"/>
        <w:jc w:val="center"/>
        <w:rPr>
          <w:i/>
          <w:iCs/>
        </w:rPr>
      </w:pPr>
      <w:r>
        <w:rPr>
          <w:i/>
          <w:iCs/>
        </w:rPr>
        <w:t>Fig. 3: Use Case UML Diagram.</w:t>
      </w:r>
    </w:p>
    <w:p w14:paraId="04273AAB" w14:textId="4520788D" w:rsidR="0091697B" w:rsidRPr="0091697B" w:rsidRDefault="00D945F5" w:rsidP="0091697B">
      <w:pPr>
        <w:ind w:left="720"/>
      </w:pPr>
      <w:r>
        <w:t xml:space="preserve">As demonstrated above, </w:t>
      </w:r>
      <w:r w:rsidR="00C27B51">
        <w:t>this general use case diagram highlights the</w:t>
      </w:r>
      <w:r w:rsidR="00F24555">
        <w:t xml:space="preserve"> critical functionalities of the Wordle game, including the actions the player can take, and the </w:t>
      </w:r>
      <w:r w:rsidR="002B6B57">
        <w:t>functionality that the backend provides to make playing the game possible.</w:t>
      </w:r>
      <w:r w:rsidR="0022125C">
        <w:t xml:space="preserve">  The function to process a word guess from a user</w:t>
      </w:r>
      <w:r w:rsidR="007F50AD">
        <w:t xml:space="preserve"> will communicate with other functions to validate the user’s </w:t>
      </w:r>
      <w:r w:rsidR="004D028D">
        <w:t>guess and</w:t>
      </w:r>
      <w:r w:rsidR="007F50AD">
        <w:t xml:space="preserve"> generate feedback for it.  If the user enters a word that they have already guessed, a word that is not valid (not present in the dicti</w:t>
      </w:r>
      <w:r w:rsidR="0009206D">
        <w:t>onary file), or a word that does not match the target word, they will receive the appropriate feedback.  If at any point the player wins th</w:t>
      </w:r>
      <w:r w:rsidR="00085715">
        <w:t xml:space="preserve">e game by guessing the target word before running out of guesses, they will be notified of the win status.  Likewise, if the player runs out of </w:t>
      </w:r>
      <w:r w:rsidR="006A6B10">
        <w:t>guesses, they will be notified that they lost the game, and the target word will be revealed.</w:t>
      </w:r>
    </w:p>
    <w:p w14:paraId="3DCA4630" w14:textId="77777777" w:rsidR="0091697B" w:rsidRPr="009D37A9" w:rsidRDefault="0091697B" w:rsidP="009D37A9">
      <w:pPr>
        <w:ind w:left="720"/>
      </w:pPr>
    </w:p>
    <w:p w14:paraId="15FE32C3" w14:textId="77777777" w:rsidR="004759F6" w:rsidRPr="004759F6" w:rsidRDefault="004759F6" w:rsidP="004759F6"/>
    <w:p w14:paraId="6EDF2A79" w14:textId="77777777" w:rsidR="00FF76D6" w:rsidRPr="00FF76D6" w:rsidRDefault="00FF76D6" w:rsidP="00FF76D6"/>
    <w:sectPr w:rsidR="00FF76D6" w:rsidRPr="00FF76D6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9D2F" w14:textId="77777777" w:rsidR="00D00D67" w:rsidRDefault="00D00D67">
      <w:pPr>
        <w:spacing w:line="240" w:lineRule="auto"/>
      </w:pPr>
      <w:r>
        <w:separator/>
      </w:r>
    </w:p>
  </w:endnote>
  <w:endnote w:type="continuationSeparator" w:id="0">
    <w:p w14:paraId="326B6268" w14:textId="77777777" w:rsidR="00D00D67" w:rsidRDefault="00D00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7198D" w14:textId="77777777" w:rsidR="00D67126" w:rsidRDefault="00D671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8C2052" w14:textId="77777777" w:rsidR="00D67126" w:rsidRDefault="00D671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67126" w14:paraId="4A56A6D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4E9E92" w14:textId="77777777" w:rsidR="00D67126" w:rsidRDefault="00D67126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25FFC2" w14:textId="781E2E76" w:rsidR="00D67126" w:rsidRDefault="00D67126">
          <w:pPr>
            <w:jc w:val="center"/>
          </w:pPr>
          <w:r>
            <w:sym w:font="Symbol" w:char="F0D3"/>
          </w:r>
          <w:r w:rsidR="004C7E22">
            <w:t>Group 25,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6D5366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D1A293" w14:textId="77777777" w:rsidR="00D67126" w:rsidRDefault="00D67126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A45823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A45823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794C2E5E" w14:textId="77777777" w:rsidR="00D67126" w:rsidRDefault="00D671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089C" w14:textId="77777777" w:rsidR="00D67126" w:rsidRDefault="00D671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39A7" w14:textId="77777777" w:rsidR="00D00D67" w:rsidRDefault="00D00D67">
      <w:pPr>
        <w:spacing w:line="240" w:lineRule="auto"/>
      </w:pPr>
      <w:r>
        <w:separator/>
      </w:r>
    </w:p>
  </w:footnote>
  <w:footnote w:type="continuationSeparator" w:id="0">
    <w:p w14:paraId="20537E74" w14:textId="77777777" w:rsidR="00D00D67" w:rsidRDefault="00D00D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FC55" w14:textId="77777777" w:rsidR="00D67126" w:rsidRDefault="00D67126">
    <w:pPr>
      <w:rPr>
        <w:sz w:val="24"/>
      </w:rPr>
    </w:pPr>
  </w:p>
  <w:p w14:paraId="43161CF3" w14:textId="77777777" w:rsidR="00D67126" w:rsidRDefault="00D67126">
    <w:pPr>
      <w:pBdr>
        <w:top w:val="single" w:sz="6" w:space="1" w:color="auto"/>
      </w:pBdr>
      <w:rPr>
        <w:sz w:val="24"/>
      </w:rPr>
    </w:pPr>
  </w:p>
  <w:p w14:paraId="42616879" w14:textId="26860E99" w:rsidR="00D67126" w:rsidRDefault="006D536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Group 25</w:t>
    </w:r>
  </w:p>
  <w:p w14:paraId="2DF1CDC3" w14:textId="77777777" w:rsidR="00D67126" w:rsidRDefault="00D67126">
    <w:pPr>
      <w:pBdr>
        <w:bottom w:val="single" w:sz="6" w:space="1" w:color="auto"/>
      </w:pBdr>
      <w:jc w:val="right"/>
      <w:rPr>
        <w:sz w:val="24"/>
      </w:rPr>
    </w:pPr>
  </w:p>
  <w:p w14:paraId="306F8995" w14:textId="77777777" w:rsidR="00D67126" w:rsidRDefault="00D671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67126" w14:paraId="3E802A93" w14:textId="77777777">
      <w:tc>
        <w:tcPr>
          <w:tcW w:w="6379" w:type="dxa"/>
        </w:tcPr>
        <w:p w14:paraId="5248BBB6" w14:textId="5B42863E" w:rsidR="00D67126" w:rsidRDefault="006D5366">
          <w:r>
            <w:t>Project 3: Wordle</w:t>
          </w:r>
        </w:p>
      </w:tc>
      <w:tc>
        <w:tcPr>
          <w:tcW w:w="3179" w:type="dxa"/>
        </w:tcPr>
        <w:p w14:paraId="4B560810" w14:textId="7E4D15EA" w:rsidR="00D67126" w:rsidRDefault="00D6712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D67126" w14:paraId="30EDB1C5" w14:textId="77777777">
      <w:tc>
        <w:tcPr>
          <w:tcW w:w="6379" w:type="dxa"/>
        </w:tcPr>
        <w:p w14:paraId="55EE1E4C" w14:textId="77777777" w:rsidR="00D67126" w:rsidRDefault="00CE44AF">
          <w:fldSimple w:instr=" TITLE  \* MERGEFORMAT ">
            <w:r>
              <w:t>Software Architecture Document</w:t>
            </w:r>
          </w:fldSimple>
        </w:p>
      </w:tc>
      <w:tc>
        <w:tcPr>
          <w:tcW w:w="3179" w:type="dxa"/>
        </w:tcPr>
        <w:p w14:paraId="2B0D1BBB" w14:textId="24B274A7" w:rsidR="00D67126" w:rsidRDefault="00D67126">
          <w:r>
            <w:t xml:space="preserve">  Date</w:t>
          </w:r>
          <w:proofErr w:type="gramStart"/>
          <w:r>
            <w:t xml:space="preserve">:  </w:t>
          </w:r>
          <w:r w:rsidR="00CF4676">
            <w:t>23</w:t>
          </w:r>
          <w:proofErr w:type="gramEnd"/>
          <w:r w:rsidR="00CF4676">
            <w:t>/OCT/2026</w:t>
          </w:r>
        </w:p>
      </w:tc>
    </w:tr>
    <w:tr w:rsidR="00D67126" w14:paraId="39357FF6" w14:textId="77777777">
      <w:tc>
        <w:tcPr>
          <w:tcW w:w="9558" w:type="dxa"/>
          <w:gridSpan w:val="2"/>
        </w:tcPr>
        <w:p w14:paraId="29C9AE6E" w14:textId="594EB370" w:rsidR="00D67126" w:rsidRDefault="006D5366">
          <w:r>
            <w:t>1</w:t>
          </w:r>
        </w:p>
      </w:tc>
    </w:tr>
  </w:tbl>
  <w:p w14:paraId="547ADD94" w14:textId="77777777" w:rsidR="00D67126" w:rsidRDefault="00D671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1CBC" w14:textId="77777777" w:rsidR="00D67126" w:rsidRDefault="00D671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8761D9"/>
    <w:multiLevelType w:val="hybridMultilevel"/>
    <w:tmpl w:val="003C6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2207A6C"/>
    <w:multiLevelType w:val="multilevel"/>
    <w:tmpl w:val="C4C2BDD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EA73A66"/>
    <w:multiLevelType w:val="hybridMultilevel"/>
    <w:tmpl w:val="26EEB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541645">
    <w:abstractNumId w:val="0"/>
  </w:num>
  <w:num w:numId="2" w16cid:durableId="1018235884">
    <w:abstractNumId w:val="11"/>
  </w:num>
  <w:num w:numId="3" w16cid:durableId="2127961893">
    <w:abstractNumId w:val="22"/>
  </w:num>
  <w:num w:numId="4" w16cid:durableId="1976328774">
    <w:abstractNumId w:val="16"/>
  </w:num>
  <w:num w:numId="5" w16cid:durableId="1575972744">
    <w:abstractNumId w:val="15"/>
  </w:num>
  <w:num w:numId="6" w16cid:durableId="15210988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1775704577">
    <w:abstractNumId w:val="2"/>
  </w:num>
  <w:num w:numId="8" w16cid:durableId="1457212300">
    <w:abstractNumId w:val="21"/>
  </w:num>
  <w:num w:numId="9" w16cid:durableId="2020042611">
    <w:abstractNumId w:val="4"/>
  </w:num>
  <w:num w:numId="10" w16cid:durableId="2144229941">
    <w:abstractNumId w:val="12"/>
  </w:num>
  <w:num w:numId="11" w16cid:durableId="1825392636">
    <w:abstractNumId w:val="10"/>
  </w:num>
  <w:num w:numId="12" w16cid:durableId="1373772660">
    <w:abstractNumId w:val="20"/>
  </w:num>
  <w:num w:numId="13" w16cid:durableId="1937903031">
    <w:abstractNumId w:val="9"/>
  </w:num>
  <w:num w:numId="14" w16cid:durableId="1752383342">
    <w:abstractNumId w:val="6"/>
  </w:num>
  <w:num w:numId="15" w16cid:durableId="349988167">
    <w:abstractNumId w:val="19"/>
  </w:num>
  <w:num w:numId="16" w16cid:durableId="664280071">
    <w:abstractNumId w:val="14"/>
  </w:num>
  <w:num w:numId="17" w16cid:durableId="1752314264">
    <w:abstractNumId w:val="7"/>
  </w:num>
  <w:num w:numId="18" w16cid:durableId="1069495068">
    <w:abstractNumId w:val="13"/>
  </w:num>
  <w:num w:numId="19" w16cid:durableId="198542735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37556462">
    <w:abstractNumId w:val="8"/>
  </w:num>
  <w:num w:numId="21" w16cid:durableId="938172042">
    <w:abstractNumId w:val="17"/>
  </w:num>
  <w:num w:numId="22" w16cid:durableId="1970623601">
    <w:abstractNumId w:val="5"/>
  </w:num>
  <w:num w:numId="23" w16cid:durableId="1359161259">
    <w:abstractNumId w:val="3"/>
  </w:num>
  <w:num w:numId="24" w16cid:durableId="2050281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4AF"/>
    <w:rsid w:val="00007056"/>
    <w:rsid w:val="000335C3"/>
    <w:rsid w:val="0005624A"/>
    <w:rsid w:val="00085715"/>
    <w:rsid w:val="0009206D"/>
    <w:rsid w:val="000A021C"/>
    <w:rsid w:val="000B3CCF"/>
    <w:rsid w:val="000D2B33"/>
    <w:rsid w:val="00111184"/>
    <w:rsid w:val="001C4EF0"/>
    <w:rsid w:val="0022125C"/>
    <w:rsid w:val="00247CD3"/>
    <w:rsid w:val="002623C3"/>
    <w:rsid w:val="002765A3"/>
    <w:rsid w:val="002847E4"/>
    <w:rsid w:val="00290A61"/>
    <w:rsid w:val="002B6B57"/>
    <w:rsid w:val="00326677"/>
    <w:rsid w:val="0035020A"/>
    <w:rsid w:val="003A3E27"/>
    <w:rsid w:val="003A6708"/>
    <w:rsid w:val="00432AF8"/>
    <w:rsid w:val="004336C9"/>
    <w:rsid w:val="004345FC"/>
    <w:rsid w:val="00446D63"/>
    <w:rsid w:val="00452C7F"/>
    <w:rsid w:val="004759F6"/>
    <w:rsid w:val="004911A1"/>
    <w:rsid w:val="004C7E22"/>
    <w:rsid w:val="004D028D"/>
    <w:rsid w:val="004E292A"/>
    <w:rsid w:val="00557690"/>
    <w:rsid w:val="00567ADF"/>
    <w:rsid w:val="005C2115"/>
    <w:rsid w:val="005D299A"/>
    <w:rsid w:val="005F2DC0"/>
    <w:rsid w:val="005F42AC"/>
    <w:rsid w:val="00613173"/>
    <w:rsid w:val="006261AA"/>
    <w:rsid w:val="00635959"/>
    <w:rsid w:val="006A416F"/>
    <w:rsid w:val="006A6B10"/>
    <w:rsid w:val="006B36D4"/>
    <w:rsid w:val="006D5366"/>
    <w:rsid w:val="006D7EAD"/>
    <w:rsid w:val="007049E4"/>
    <w:rsid w:val="00707495"/>
    <w:rsid w:val="007664BD"/>
    <w:rsid w:val="00775B33"/>
    <w:rsid w:val="007B6866"/>
    <w:rsid w:val="007C5116"/>
    <w:rsid w:val="007D567E"/>
    <w:rsid w:val="007E0111"/>
    <w:rsid w:val="007E5A4C"/>
    <w:rsid w:val="007F50AD"/>
    <w:rsid w:val="00807F97"/>
    <w:rsid w:val="00817B2B"/>
    <w:rsid w:val="008261BD"/>
    <w:rsid w:val="008453C1"/>
    <w:rsid w:val="00867033"/>
    <w:rsid w:val="00887054"/>
    <w:rsid w:val="008935F2"/>
    <w:rsid w:val="008A3C44"/>
    <w:rsid w:val="008D7477"/>
    <w:rsid w:val="00900000"/>
    <w:rsid w:val="0091697B"/>
    <w:rsid w:val="0092382F"/>
    <w:rsid w:val="00924409"/>
    <w:rsid w:val="00930A58"/>
    <w:rsid w:val="00943ED4"/>
    <w:rsid w:val="0099783E"/>
    <w:rsid w:val="009C1117"/>
    <w:rsid w:val="009D2A1F"/>
    <w:rsid w:val="009D37A9"/>
    <w:rsid w:val="009D7E3E"/>
    <w:rsid w:val="00A20194"/>
    <w:rsid w:val="00A45823"/>
    <w:rsid w:val="00A51A00"/>
    <w:rsid w:val="00A55DF4"/>
    <w:rsid w:val="00A64884"/>
    <w:rsid w:val="00A65549"/>
    <w:rsid w:val="00A92153"/>
    <w:rsid w:val="00A976D1"/>
    <w:rsid w:val="00AA5A75"/>
    <w:rsid w:val="00B07CF8"/>
    <w:rsid w:val="00B2154C"/>
    <w:rsid w:val="00B26BC1"/>
    <w:rsid w:val="00B810A6"/>
    <w:rsid w:val="00B94AC7"/>
    <w:rsid w:val="00BB7DE7"/>
    <w:rsid w:val="00BE1897"/>
    <w:rsid w:val="00C2664B"/>
    <w:rsid w:val="00C27B51"/>
    <w:rsid w:val="00CB3AA0"/>
    <w:rsid w:val="00CE44AF"/>
    <w:rsid w:val="00CE5387"/>
    <w:rsid w:val="00CE6392"/>
    <w:rsid w:val="00CF4676"/>
    <w:rsid w:val="00D00D67"/>
    <w:rsid w:val="00D06877"/>
    <w:rsid w:val="00D40297"/>
    <w:rsid w:val="00D40AE6"/>
    <w:rsid w:val="00D435D7"/>
    <w:rsid w:val="00D67126"/>
    <w:rsid w:val="00D945F5"/>
    <w:rsid w:val="00DE0B64"/>
    <w:rsid w:val="00DE2947"/>
    <w:rsid w:val="00E0607E"/>
    <w:rsid w:val="00E061BE"/>
    <w:rsid w:val="00E36649"/>
    <w:rsid w:val="00E52B8B"/>
    <w:rsid w:val="00E536AA"/>
    <w:rsid w:val="00E76F95"/>
    <w:rsid w:val="00EB62BE"/>
    <w:rsid w:val="00EC4A70"/>
    <w:rsid w:val="00F0397A"/>
    <w:rsid w:val="00F04A7C"/>
    <w:rsid w:val="00F103DF"/>
    <w:rsid w:val="00F143CF"/>
    <w:rsid w:val="00F14FDD"/>
    <w:rsid w:val="00F24555"/>
    <w:rsid w:val="00F52047"/>
    <w:rsid w:val="00F527F1"/>
    <w:rsid w:val="00F83632"/>
    <w:rsid w:val="00F865EB"/>
    <w:rsid w:val="00FF76D6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15022"/>
  <w15:chartTrackingRefBased/>
  <w15:docId w15:val="{8581D79D-F7C7-4CCE-80EC-4A02B0CE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1Char">
    <w:name w:val="Heading 1 Char"/>
    <w:link w:val="Heading1"/>
    <w:rsid w:val="00FF76D6"/>
    <w:rPr>
      <w:rFonts w:ascii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file:///C:\Users\petma\OneDrive\Desktop\Fall2026\EECS581\Project3\Artifacts\Project3Architecture\EECS581Components.png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file:///C:\Users\petma\OneDrive\Desktop\Fall2026\EECS581\Project3\Artifacts\Project3Architecture\EECS581HighLevelFlow.p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file:///C:\Users\petma\OneDrive\Desktop\Fall2026\EECS581\Project3\Artifacts\Project3Architecture\EECS581UseCase.p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ssai\Desktop\upedu_s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upedu_sad.dot</Template>
  <TotalTime>1407</TotalTime>
  <Pages>6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Architecture Document</vt:lpstr>
    </vt:vector>
  </TitlesOfParts>
  <Company>&lt;Company Name&gt;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</dc:title>
  <dc:subject>&lt;Project Name&gt;</dc:subject>
  <dc:creator>hossai</dc:creator>
  <cp:keywords/>
  <dc:description/>
  <cp:lastModifiedBy>Hannah Prosch</cp:lastModifiedBy>
  <cp:revision>103</cp:revision>
  <cp:lastPrinted>1900-01-01T06:00:00Z</cp:lastPrinted>
  <dcterms:created xsi:type="dcterms:W3CDTF">2023-10-29T18:38:00Z</dcterms:created>
  <dcterms:modified xsi:type="dcterms:W3CDTF">2026-10-23T22:55:00Z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